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6DB" w:rsidRDefault="001657E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-669199</wp:posOffset>
                </wp:positionH>
                <wp:positionV relativeFrom="paragraph">
                  <wp:posOffset>51435</wp:posOffset>
                </wp:positionV>
                <wp:extent cx="1432650" cy="1901825"/>
                <wp:effectExtent l="0" t="0" r="15240" b="2222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650" cy="190182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 w="6350">
                          <a:solidFill>
                            <a:srgbClr val="595959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57E8" w:rsidRDefault="00F417A0">
                            <w:r w:rsidRPr="001657E8">
                              <w:rPr>
                                <w:noProof/>
                              </w:rPr>
                              <w:drawing>
                                <wp:inline distT="0" distB="0" distL="0" distR="0" wp14:anchorId="08CCBE18" wp14:editId="31A55B1D">
                                  <wp:extent cx="1132114" cy="1531259"/>
                                  <wp:effectExtent l="0" t="0" r="0" b="0"/>
                                  <wp:docPr id="29" name="图片 29" descr="C:\Users\admin\Desktop\57e0847661fee7d3a986e955a1519f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 descr="C:\Users\admin\Desktop\57e0847661fee7d3a986e955a1519f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6355" cy="16452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-52.7pt;margin-top:4.05pt;width:112.8pt;height:14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" fillcolor="#595959" strokecolor="#595959" strokeweight=".5pt">
                <v:textbox>
                  <w:txbxContent>
                    <w:p w:rsidR="001657E8" w:rsidRDefault="00F417A0">
                      <w:r w:rsidRPr="001657E8">
                        <w:rPr>
                          <w:noProof/>
                        </w:rPr>
                        <w:drawing>
                          <wp:inline distT="0" distB="0" distL="0" distR="0" wp14:anchorId="08CCBE18" wp14:editId="31A55B1D">
                            <wp:extent cx="1132114" cy="1531259"/>
                            <wp:effectExtent l="0" t="0" r="0" b="0"/>
                            <wp:docPr id="29" name="图片 29" descr="C:\Users\admin\Desktop\57e0847661fee7d3a986e955a1519f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 descr="C:\Users\admin\Desktop\57e0847661fee7d3a986e955a1519f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6355" cy="16452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1412875</wp:posOffset>
                </wp:positionH>
                <wp:positionV relativeFrom="paragraph">
                  <wp:posOffset>1463358</wp:posOffset>
                </wp:positionV>
                <wp:extent cx="4860290" cy="2148840"/>
                <wp:effectExtent l="0" t="0" r="0" b="3810"/>
                <wp:wrapNone/>
                <wp:docPr id="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90" cy="214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 w:rsidR="0078540B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.05-201</w:t>
                            </w:r>
                            <w:r w:rsidR="0078540B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.1</w:t>
                            </w:r>
                            <w:r w:rsidR="0078540B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78540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新大陆公司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78540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系统维护实习</w:t>
                            </w:r>
                            <w:r w:rsidR="00B379CD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岗位</w:t>
                            </w:r>
                          </w:p>
                          <w:p w:rsidR="000356DB" w:rsidRDefault="00B379C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具体工作</w:t>
                            </w:r>
                            <w:r w:rsidR="00AD2252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：</w:t>
                            </w:r>
                            <w:r w:rsidR="00FA0BF3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测试</w:t>
                            </w:r>
                            <w:r w:rsidR="0078540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系统</w:t>
                            </w:r>
                            <w:r w:rsidR="00FA0BF3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健壮性及漏洞，参与漏洞修复。</w:t>
                            </w:r>
                          </w:p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参与项目：</w:t>
                            </w:r>
                            <w:r w:rsidR="00FA0BF3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公司为学校开发的教务系统，主要实现功能有学生上课刷脸考勤，</w:t>
                            </w:r>
                            <w:r w:rsidR="003F2054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自动编排课表，学生考试成绩录入等。</w:t>
                            </w:r>
                          </w:p>
                          <w:p w:rsidR="00B7341D" w:rsidRPr="00AD0024" w:rsidRDefault="00AD2252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工作成绩：</w:t>
                            </w:r>
                            <w:r w:rsidR="00E3362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自学PH</w:t>
                            </w:r>
                            <w:r w:rsidR="00E3362B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P</w:t>
                            </w:r>
                            <w:r w:rsidR="00E3362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、mysql、MVC框架等，</w:t>
                            </w:r>
                            <w:r w:rsidR="003F2054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工作期间完成</w:t>
                            </w:r>
                            <w:r w:rsidR="00011BF6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部分测试及漏洞修复工作。</w:t>
                            </w:r>
                          </w:p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 w:rsidR="001F40F0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 w:rsidR="001F40F0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—201</w:t>
                            </w:r>
                            <w:r w:rsidR="001F40F0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1F40F0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06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1F40F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甘肃移动</w:t>
                            </w:r>
                            <w:r w:rsidR="00733AE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公司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379CD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379CD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1F40F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实习</w:t>
                            </w:r>
                            <w:r w:rsidR="00B379CD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岗位</w:t>
                            </w:r>
                            <w:r w:rsidR="00E3362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业务支撑系统部</w:t>
                            </w:r>
                            <w:r w:rsidR="00B379CD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0356DB" w:rsidRDefault="00B379C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负责工作</w:t>
                            </w:r>
                            <w:r w:rsidR="00AD2252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：</w:t>
                            </w:r>
                            <w:r w:rsidR="001F40F0" w:rsidRPr="001F40F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新开发系统测试及小程序实现。</w:t>
                            </w:r>
                          </w:p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参与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项目：</w:t>
                            </w:r>
                            <w:r w:rsidR="00733AE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移动</w:t>
                            </w:r>
                            <w:r w:rsidR="001F40F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能力开放平台测试，开发Android小程序调用能力开放平台提供的接口，实现移动用户业务查询及办理等功能。</w:t>
                            </w:r>
                          </w:p>
                          <w:p w:rsidR="00AD2252" w:rsidRDefault="00AD2252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工作成绩</w:t>
                            </w:r>
                            <w:r w:rsidR="00B379CD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：</w:t>
                            </w:r>
                            <w:r w:rsidR="00E3362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自学JAVA语言、Android程序开发，</w:t>
                            </w:r>
                            <w:r w:rsidR="001F40F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开发安卓程序</w:t>
                            </w:r>
                            <w:r w:rsidR="00E3362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demo</w:t>
                            </w:r>
                            <w:r w:rsidR="001F40F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，实现移动用户查询话费余额，流量余额，积分余量，业务订购、流量订购等</w:t>
                            </w:r>
                            <w:r w:rsidR="00733AE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功能。</w:t>
                            </w:r>
                          </w:p>
                          <w:p w:rsidR="00AD0024" w:rsidRDefault="00AD0024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2020．06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—至今        北京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极客晨新科技发展有限公司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兼职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c++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讲师</w:t>
                            </w:r>
                          </w:p>
                          <w:p w:rsidR="00AD0024" w:rsidRPr="00AD0024" w:rsidRDefault="00AD0024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具体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工作：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为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参加NOIP的中小学生讲解c++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基础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知识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及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数据结构常用算法知识。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7" style="position:absolute;left:0;text-align:left;margin-left:111.25pt;margin-top:115.25pt;width:382.7pt;height:16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" filled="f" stroked="f">
                <v:textbox style="mso-fit-shape-to-text:t">
                  <w:txbxContent>
                    <w:p w:rsidR="000356DB" w:rsidRDefault="00AD2252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 w:rsidR="0078540B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.05-201</w:t>
                      </w:r>
                      <w:r w:rsidR="0078540B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.1</w:t>
                      </w:r>
                      <w:r w:rsidR="0078540B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78540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新大陆公司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 w:rsidR="0078540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系统维护实习</w:t>
                      </w:r>
                      <w:r w:rsidR="00B379CD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岗位</w:t>
                      </w:r>
                    </w:p>
                    <w:p w:rsidR="000356DB" w:rsidRDefault="00B379CD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具体工作</w:t>
                      </w:r>
                      <w:r w:rsidR="00AD2252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：</w:t>
                      </w:r>
                      <w:r w:rsidR="00FA0BF3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测试</w:t>
                      </w:r>
                      <w:r w:rsidR="0078540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系统</w:t>
                      </w:r>
                      <w:r w:rsidR="00FA0BF3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健壮性及漏洞，参与漏洞修复。</w:t>
                      </w:r>
                    </w:p>
                    <w:p w:rsidR="000356DB" w:rsidRDefault="00AD2252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参与项目：</w:t>
                      </w:r>
                      <w:r w:rsidR="00FA0BF3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公司为学校开发的教务系统，主要实现功能有学生上课刷脸考勤，</w:t>
                      </w:r>
                      <w:r w:rsidR="003F2054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自动编排课表，学生考试成绩录入等。</w:t>
                      </w:r>
                    </w:p>
                    <w:p w:rsidR="00B7341D" w:rsidRPr="00AD0024" w:rsidRDefault="00AD2252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工作成绩：</w:t>
                      </w:r>
                      <w:r w:rsidR="00E3362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自学PH</w:t>
                      </w:r>
                      <w:r w:rsidR="00E3362B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P</w:t>
                      </w:r>
                      <w:r w:rsidR="00E3362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、mysql、MVC框架等，</w:t>
                      </w:r>
                      <w:r w:rsidR="003F2054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工作期间完成</w:t>
                      </w:r>
                      <w:r w:rsidR="00011BF6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部分测试及漏洞修复工作。</w:t>
                      </w:r>
                    </w:p>
                    <w:p w:rsidR="000356DB" w:rsidRDefault="00AD2252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 w:rsidR="001F40F0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</w:t>
                      </w:r>
                      <w:r w:rsidR="001F40F0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—201</w:t>
                      </w:r>
                      <w:r w:rsidR="001F40F0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1F40F0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06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1F40F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甘肃移动</w:t>
                      </w:r>
                      <w:r w:rsidR="00733AE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公司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 w:rsidR="00B379CD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379CD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 w:rsidR="001F40F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实习</w:t>
                      </w:r>
                      <w:r w:rsidR="00B379CD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岗位</w:t>
                      </w:r>
                      <w:r w:rsidR="00E3362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业务支撑系统部</w:t>
                      </w:r>
                      <w:r w:rsidR="00B379CD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:rsidR="000356DB" w:rsidRDefault="00B379CD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负责工作</w:t>
                      </w:r>
                      <w:r w:rsidR="00AD2252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：</w:t>
                      </w:r>
                      <w:r w:rsidR="001F40F0" w:rsidRPr="001F40F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新开发系统测试及小程序实现。</w:t>
                      </w:r>
                    </w:p>
                    <w:p w:rsidR="000356DB" w:rsidRDefault="00AD2252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参与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项目：</w:t>
                      </w:r>
                      <w:r w:rsidR="00733AE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移动</w:t>
                      </w:r>
                      <w:r w:rsidR="001F40F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能力开放平台测试，开发Android小程序调用能力开放平台提供的接口，实现移动用户业务查询及办理等功能。</w:t>
                      </w:r>
                    </w:p>
                    <w:p w:rsidR="00AD2252" w:rsidRDefault="00AD2252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工作成绩</w:t>
                      </w:r>
                      <w:r w:rsidR="00B379CD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：</w:t>
                      </w:r>
                      <w:r w:rsidR="00E3362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自学JAVA语言、Android程序开发，</w:t>
                      </w:r>
                      <w:r w:rsidR="001F40F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开发安卓程序</w:t>
                      </w:r>
                      <w:r w:rsidR="00E3362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demo</w:t>
                      </w:r>
                      <w:r w:rsidR="001F40F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，实现移动用户查询话费余额，流量余额，积分余量，业务订购、流量订购等</w:t>
                      </w:r>
                      <w:r w:rsidR="00733AE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功能。</w:t>
                      </w:r>
                    </w:p>
                    <w:p w:rsidR="00AD0024" w:rsidRDefault="00AD0024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2020．06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—至今        北京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极客晨新科技发展有限公司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兼职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c++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讲师</w:t>
                      </w:r>
                    </w:p>
                    <w:p w:rsidR="00AD0024" w:rsidRPr="00AD0024" w:rsidRDefault="00AD0024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具体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工作：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为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参加NOIP的中小学生讲解c++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基础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知识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及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数据结构常用算法知识。</w:t>
                      </w:r>
                    </w:p>
                  </w:txbxContent>
                </v:textbox>
              </v:rect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page">
                  <wp:posOffset>2723515</wp:posOffset>
                </wp:positionH>
                <wp:positionV relativeFrom="paragraph">
                  <wp:posOffset>1216025</wp:posOffset>
                </wp:positionV>
                <wp:extent cx="4705985" cy="259080"/>
                <wp:effectExtent l="114300" t="95250" r="113665" b="140970"/>
                <wp:wrapNone/>
                <wp:docPr id="41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07D05" id="任意多边形 41" o:spid="_x0000_s1026" style="position:absolute;left:0;text-align:left;margin-left:214.45pt;margin-top:95.75pt;width:370.55pt;height:20.4pt;flip:y;z-index: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432,259080;4705985,259080;4705985,175354;2174426,175354;2074315,0;2072461,0;1770432,0;1072933,0;553263,0;0,0;142194,258717;415527,258717;1072933,258717;1770432,258717" o:connectangles="0,0,0,0,0,0,0,0,0,0,0,0,0,0"/>
                <w10:wrap anchorx="page"/>
              </v:shape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1257935</wp:posOffset>
                </wp:positionV>
                <wp:extent cx="1878965" cy="243840"/>
                <wp:effectExtent l="0" t="0" r="0" b="0"/>
                <wp:wrapNone/>
                <wp:docPr id="43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56DB" w:rsidRDefault="00733AEF">
                            <w:pPr>
                              <w:pStyle w:val="a3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b/>
                                <w:color w:val="FFFFFF" w:themeColor="background1"/>
                                <w:kern w:val="24"/>
                              </w:rPr>
                              <w:t>实习</w:t>
                            </w:r>
                            <w:r w:rsidR="00AD2252" w:rsidRPr="00D37084">
                              <w:rPr>
                                <w:rFonts w:ascii="方正兰亭粗黑简体" w:eastAsia="方正兰亭粗黑简体" w:cstheme="minorBidi"/>
                                <w:b/>
                                <w:color w:val="FFFFFF" w:themeColor="background1"/>
                                <w:kern w:val="24"/>
                              </w:rPr>
                              <w:t>经历</w:t>
                            </w:r>
                            <w:r w:rsidR="00AD2252"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27" o:spid="_x0000_s1027" type="#_x0000_t202" style="position:absolute;left:0;text-align:left;margin-left:133.4pt;margin-top:99.05pt;width:147.95pt;height:19.2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" filled="f" stroked="f">
                <v:textbox style="mso-fit-shape-to-text:t">
                  <w:txbxContent>
                    <w:p w:rsidR="000356DB" w:rsidRDefault="00733AEF">
                      <w:pPr>
                        <w:pStyle w:val="a3"/>
                        <w:spacing w:before="0" w:beforeAutospacing="0" w:after="0" w:afterAutospacing="0" w:line="24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b/>
                          <w:color w:val="FFFFFF" w:themeColor="background1"/>
                          <w:kern w:val="24"/>
                        </w:rPr>
                        <w:t>实习</w:t>
                      </w:r>
                      <w:r w:rsidR="00AD2252" w:rsidRPr="00D37084">
                        <w:rPr>
                          <w:rFonts w:ascii="方正兰亭粗黑简体" w:eastAsia="方正兰亭粗黑简体" w:cstheme="minorBidi"/>
                          <w:b/>
                          <w:color w:val="FFFFFF" w:themeColor="background1"/>
                          <w:kern w:val="24"/>
                        </w:rPr>
                        <w:t>经历</w:t>
                      </w:r>
                      <w:r w:rsidR="00AD2252"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1209357</wp:posOffset>
                </wp:positionV>
                <wp:extent cx="227330" cy="259080"/>
                <wp:effectExtent l="95250" t="95250" r="39370" b="140970"/>
                <wp:wrapNone/>
                <wp:docPr id="44" name="平行四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3550D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44" o:spid="_x0000_s1026" type="#_x0000_t7" style="position:absolute;left:0;text-align:left;margin-left:112.45pt;margin-top:95.2pt;width:17.9pt;height:20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-338137</wp:posOffset>
                </wp:positionV>
                <wp:extent cx="4857750" cy="1234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1234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D0024" w:rsidRDefault="00AD0024" w:rsidP="00AD0024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.09—至今   宁夏大学       信息工程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学院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计算机科学与技术专业</w:t>
                            </w:r>
                          </w:p>
                          <w:p w:rsidR="00AD0024" w:rsidRDefault="00AD0024" w:rsidP="00AD002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专业方向：计算机</w:t>
                            </w:r>
                            <w:r>
                              <w:rPr>
                                <w:rFonts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网络，边缘计算方向。</w:t>
                            </w: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.09—201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.6   </w:t>
                            </w:r>
                            <w:r w:rsidR="0078540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北京邮电</w:t>
                            </w:r>
                            <w:r w:rsidR="00D37084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大</w:t>
                            </w:r>
                            <w:r w:rsidR="00D37084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学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78540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计算机学院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78540B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540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计算机科学与技术专业</w:t>
                            </w:r>
                          </w:p>
                          <w:p w:rsidR="000356DB" w:rsidRDefault="00D3708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所学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课程：</w:t>
                            </w:r>
                            <w:r w:rsidR="0078540B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C/</w:t>
                            </w:r>
                            <w:r w:rsidR="0078540B">
                              <w:rPr>
                                <w:rFonts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C++ </w:t>
                            </w:r>
                            <w:r w:rsidR="0078540B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语言 计算机组成原理</w:t>
                            </w:r>
                            <w:r w:rsidR="0078540B">
                              <w:rPr>
                                <w:rFonts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8540B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计算机网络 数据结构 算法设计与实现 </w:t>
                            </w:r>
                            <w:r w:rsidR="0078540B">
                              <w:rPr>
                                <w:rFonts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8540B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操作系统</w:t>
                            </w:r>
                            <w:r w:rsidR="0078540B">
                              <w:rPr>
                                <w:rFonts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8540B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通信原理</w:t>
                            </w:r>
                            <w:r w:rsidR="00B7341D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数据库系统概念</w:t>
                            </w:r>
                            <w:r w:rsidR="0078540B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等</w:t>
                            </w:r>
                            <w:r w:rsidR="00733AEF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计算机相关课程</w:t>
                            </w:r>
                          </w:p>
                          <w:p w:rsidR="00D37084" w:rsidRPr="0078540B" w:rsidRDefault="00D37084" w:rsidP="0078540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所获奖励：</w:t>
                            </w:r>
                            <w:r w:rsidR="0078540B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曾获得三等奖学金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4" o:spid="_x0000_s1028" style="position:absolute;left:0;text-align:left;margin-left:110.55pt;margin-top:-26.6pt;width:382.5pt;height:97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" filled="f" stroked="f">
                <v:textbox style="mso-fit-shape-to-text:t">
                  <w:txbxContent>
                    <w:p w:rsidR="00AD0024" w:rsidRDefault="00AD0024" w:rsidP="00AD0024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.09—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至今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宁夏大学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信息工程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学院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计算机科学与技术专业</w:t>
                      </w:r>
                    </w:p>
                    <w:p w:rsidR="00AD0024" w:rsidRDefault="00AD0024" w:rsidP="00AD002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专业方向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计算机</w:t>
                      </w:r>
                      <w:r>
                        <w:rPr>
                          <w:rFonts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网络，边缘计算方向。</w:t>
                      </w: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  <w:p w:rsidR="000356DB" w:rsidRDefault="00AD2252">
                      <w:pPr>
                        <w:pStyle w:val="a3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.09—201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.6   </w:t>
                      </w:r>
                      <w:r w:rsidR="0078540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北京邮电</w:t>
                      </w:r>
                      <w:r w:rsidR="00D37084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大</w:t>
                      </w:r>
                      <w:r w:rsidR="00D37084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学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78540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计算机学院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 w:rsidR="0078540B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78540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计算机科学与技术专业</w:t>
                      </w:r>
                    </w:p>
                    <w:p w:rsidR="000356DB" w:rsidRDefault="00D3708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所学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课程：</w:t>
                      </w:r>
                      <w:r w:rsidR="0078540B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C/</w:t>
                      </w:r>
                      <w:r w:rsidR="0078540B">
                        <w:rPr>
                          <w:rFonts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C++ </w:t>
                      </w:r>
                      <w:r w:rsidR="0078540B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语言 计算机组成原理</w:t>
                      </w:r>
                      <w:r w:rsidR="0078540B">
                        <w:rPr>
                          <w:rFonts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="0078540B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计算机网络 数据结构 算法设计与实现 </w:t>
                      </w:r>
                      <w:r w:rsidR="0078540B">
                        <w:rPr>
                          <w:rFonts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="0078540B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操作系统</w:t>
                      </w:r>
                      <w:r w:rsidR="0078540B">
                        <w:rPr>
                          <w:rFonts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="0078540B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通信原理</w:t>
                      </w:r>
                      <w:r w:rsidR="00B7341D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 数据库系统概念</w:t>
                      </w:r>
                      <w:r w:rsidR="0078540B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等</w:t>
                      </w:r>
                      <w:r w:rsidR="00733AEF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计算机相关课程</w:t>
                      </w:r>
                    </w:p>
                    <w:p w:rsidR="00D37084" w:rsidRPr="0078540B" w:rsidRDefault="00D37084" w:rsidP="0078540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所获奖励：</w:t>
                      </w:r>
                      <w:r w:rsidR="0078540B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曾获得三等奖学金</w:t>
                      </w:r>
                    </w:p>
                  </w:txbxContent>
                </v:textbox>
              </v:rect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-711200</wp:posOffset>
                </wp:positionV>
                <wp:extent cx="4705985" cy="259080"/>
                <wp:effectExtent l="114300" t="95250" r="113665" b="140970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E5DDA" id="任意多边形 45" o:spid="_x0000_s1026" style="position:absolute;left:0;text-align:left;margin-left:123.85pt;margin-top:-56pt;width:370.55pt;height:20.4pt;flip:y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432,259080;4705985,259080;4705985,175354;2174426,175354;2074315,0;2072461,0;1770432,0;1072933,0;553263,0;0,0;142194,258717;415527,258717;1072933,258717;1770432,258717" o:connectangles="0,0,0,0,0,0,0,0,0,0,0,0,0,0"/>
              </v:shape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-720090</wp:posOffset>
                </wp:positionV>
                <wp:extent cx="1878965" cy="24384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240" w:lineRule="exact"/>
                            </w:pPr>
                            <w:r w:rsidRPr="00D37084">
                              <w:rPr>
                                <w:rFonts w:ascii="方正兰亭粗黑简体" w:eastAsia="方正兰亭粗黑简体" w:cstheme="minorBidi" w:hint="eastAsia"/>
                                <w:b/>
                                <w:color w:val="FFFFFF" w:themeColor="background1"/>
                                <w:kern w:val="24"/>
                              </w:rPr>
                              <w:t>教育背景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9" type="#_x0000_t202" style="position:absolute;left:0;text-align:left;margin-left:133.4pt;margin-top:-56.7pt;width:147.95pt;height:1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" filled="f" stroked="f">
                <v:textbox style="mso-fit-shape-to-text:t">
                  <w:txbxContent>
                    <w:p w:rsidR="000356DB" w:rsidRDefault="00AD2252">
                      <w:pPr>
                        <w:pStyle w:val="a3"/>
                        <w:spacing w:before="0" w:beforeAutospacing="0" w:after="0" w:afterAutospacing="0" w:line="240" w:lineRule="exact"/>
                      </w:pPr>
                      <w:r w:rsidRPr="00D37084">
                        <w:rPr>
                          <w:rFonts w:ascii="方正兰亭粗黑简体" w:eastAsia="方正兰亭粗黑简体" w:cstheme="minorBidi" w:hint="eastAsia"/>
                          <w:b/>
                          <w:color w:val="FFFFFF" w:themeColor="background1"/>
                          <w:kern w:val="24"/>
                        </w:rPr>
                        <w:t>教育背景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AD0024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-712788</wp:posOffset>
                </wp:positionV>
                <wp:extent cx="227330" cy="259080"/>
                <wp:effectExtent l="95250" t="95250" r="39370" b="140970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F8206" id="平行四边形 48" o:spid="_x0000_s1026" type="#_x0000_t7" style="position:absolute;left:0;text-align:left;margin-left:112.3pt;margin-top:-56.15pt;width:17.9pt;height:20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 w:rsidR="00B7341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5262880</wp:posOffset>
                </wp:positionV>
                <wp:extent cx="4860290" cy="100584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9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379CD" w:rsidRDefault="00B379CD" w:rsidP="00B379CD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 w:rsidR="00733AEF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 w:rsidR="00733AEF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 w:rsidR="00B703CD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2018.</w:t>
                            </w:r>
                            <w:r w:rsidR="00B703CD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0</w:t>
                            </w:r>
                            <w:r w:rsidR="00B703CD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33AE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甘肃移动公司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33AEF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E3362B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员工 </w:t>
                            </w:r>
                            <w:r w:rsidR="00E3362B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33AEF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33AE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互联网事业部</w:t>
                            </w:r>
                          </w:p>
                          <w:p w:rsidR="000356DB" w:rsidRDefault="00156FE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具体工作</w:t>
                            </w:r>
                            <w:r w:rsidR="00AD2252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自动拨测平台管理</w:t>
                            </w:r>
                          </w:p>
                          <w:p w:rsidR="00B7341D" w:rsidRPr="00AD0024" w:rsidRDefault="00AD225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管理能力</w:t>
                            </w:r>
                            <w:r w:rsidR="004E2C31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：制定自动拨测平台拨测目标及每月工作计划，从移动投诉全量清单中手动</w:t>
                            </w:r>
                            <w:r w:rsidR="00FC519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复现问题</w:t>
                            </w:r>
                            <w:r w:rsidR="004E2C31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，提交客户端及业务流程优化建议；和竞品业务对标测试，通过自动拨测分析产品性能</w:t>
                            </w:r>
                            <w:r w:rsidR="00FC519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。针对重点产品和竞品对标，做专项拨测报告。从接手时品质拨测工作移动集团排名倒数第五，上升至目前1</w:t>
                            </w:r>
                            <w:r w:rsidR="00FC519F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5</w:t>
                            </w:r>
                            <w:r w:rsidR="00FC519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名左右。</w:t>
                            </w:r>
                          </w:p>
                          <w:p w:rsidR="000356DB" w:rsidRDefault="004E2C3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具体工作：数字家庭管理平台管理</w:t>
                            </w:r>
                          </w:p>
                          <w:p w:rsidR="00B7341D" w:rsidRPr="004E2C31" w:rsidRDefault="004E2C3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4E2C31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管理能力：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规划数字家庭管理平台功能点，与第三方厂家合作开发。此平台实现家庭类产品及设备管理，整个平台划分为网关管理模块、业务运营管理模块、插件平台模块、软探针平台模块、智能家居模块、智能组网模块</w:t>
                            </w:r>
                            <w:r w:rsidR="00FC519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。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网关管理模块实现智能家庭网关注册管理</w:t>
                            </w:r>
                            <w:r w:rsidR="004A2B7E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；插件管理平台模块负责给网关及机顶盒等下发插件；软探针平台实现用户上网数据采集，网络波动信息采集等功能；智能家居模块管理智能家庭网关下挂的智能硬件设备，监测设备，实现智能硬件家庭场景联动等功能；智能组网平台旨在提升用户网络质量，对于大面积房屋，通过组网硬件提升网络质量，保证家庭网络覆盖无死角；业务运营管理模块与移动BOSS系统打通接口，家庭类业务接入管理平台，实现家庭类业务统一接入，统一管理，统一运营。</w:t>
                            </w:r>
                            <w:r w:rsidR="00FC519F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数字家庭管理平台目前为移动全集团发展最快之一，很多省移动公司效仿甘肃移动建设平台。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31" style="position:absolute;left:0;text-align:left;margin-left:108.85pt;margin-top:414.4pt;width:382.7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" filled="f" stroked="f">
                <v:textbox style="mso-fit-shape-to-text:t">
                  <w:txbxContent>
                    <w:p w:rsidR="00B379CD" w:rsidRDefault="00B379CD" w:rsidP="00B379CD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 w:rsidR="00733AEF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</w:t>
                      </w:r>
                      <w:r w:rsidR="00733AEF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-</w:t>
                      </w:r>
                      <w:r w:rsidR="00B703CD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2018.</w:t>
                      </w:r>
                      <w:r w:rsidR="00B703CD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0</w:t>
                      </w:r>
                      <w:r w:rsidR="00B703CD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733AE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甘肃移动公司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733AEF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E3362B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员工 </w:t>
                      </w:r>
                      <w:r w:rsidR="00E3362B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 w:rsidR="00733AEF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733AE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互联网事业部</w:t>
                      </w:r>
                    </w:p>
                    <w:p w:rsidR="000356DB" w:rsidRDefault="00156FE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具体工作</w:t>
                      </w:r>
                      <w:r w:rsidR="00AD2252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自动拨测平台管理</w:t>
                      </w:r>
                    </w:p>
                    <w:p w:rsidR="00B7341D" w:rsidRPr="00AD0024" w:rsidRDefault="00AD225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管理能力</w:t>
                      </w:r>
                      <w:r w:rsidR="004E2C31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：制定自动拨测平台拨测目标及每月工作计划，从移动投诉全量清单中手动</w:t>
                      </w:r>
                      <w:r w:rsidR="00FC519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复现问题</w:t>
                      </w:r>
                      <w:r w:rsidR="004E2C31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，提交客户端及业务流程优化建议；和竞品业务对标测试，通过自动拨测分析产品性能</w:t>
                      </w:r>
                      <w:r w:rsidR="00FC519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。针对重点产品和竞品对标，做专项拨测报告。从接手时品质拨测工作移动集团排名倒数第五，上升至目前1</w:t>
                      </w:r>
                      <w:r w:rsidR="00FC519F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5</w:t>
                      </w:r>
                      <w:r w:rsidR="00FC519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名左右。</w:t>
                      </w:r>
                    </w:p>
                    <w:p w:rsidR="000356DB" w:rsidRDefault="004E2C31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具体工作：数字家庭管理平台管理</w:t>
                      </w:r>
                    </w:p>
                    <w:p w:rsidR="00B7341D" w:rsidRPr="004E2C31" w:rsidRDefault="004E2C31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 w:rsidRPr="004E2C31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管理能力：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规划数字家庭管理平台功能点，与第三方厂家合作开发。此平台实现家庭类产品及设备管理，整个平台划分为网关管理模块、业务运营管理模块、插件平台模块、软探针平台模块、智能家居模块、智能组网模块</w:t>
                      </w:r>
                      <w:r w:rsidR="00FC519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。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网关管理模块实现智能家庭网关注册管理</w:t>
                      </w:r>
                      <w:r w:rsidR="004A2B7E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；插件管理平台模块负责给网关及机顶盒等下发插件；软探针平台实现用户上网数据采集，网络波动信息采集等功能；智能家居模块管理智能家庭网关下挂的智能硬件设备，监测设备，实现智能硬件家庭场景联动等功能；智能组网平台旨在提升用户网络质量，对于大面积房屋，通过组网硬件提升网络质量，保证家庭网络覆盖无死角；业务运营管理模块与移动BOSS系统打通接口，家庭类业务接入管理平台，实现家庭类业务统一接入，统一管理，统一运营。</w:t>
                      </w:r>
                      <w:r w:rsidR="00FC519F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数字家庭管理平台目前为移动全集团发展最快之一，很多省移动公司效仿甘肃移动建设平台。</w:t>
                      </w:r>
                    </w:p>
                  </w:txbxContent>
                </v:textbox>
              </v:rect>
            </w:pict>
          </mc:Fallback>
        </mc:AlternateContent>
      </w:r>
      <w:r w:rsidR="00B7341D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4793615</wp:posOffset>
                </wp:positionV>
                <wp:extent cx="227330" cy="259080"/>
                <wp:effectExtent l="95250" t="95250" r="39370" b="141605"/>
                <wp:wrapNone/>
                <wp:docPr id="36" name="平行四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63F61" id="平行四边形 36" o:spid="_x0000_s1026" type="#_x0000_t7" style="position:absolute;left:0;text-align:left;margin-left:110.05pt;margin-top:377.45pt;width:17.9pt;height:20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 w:rsidR="00B7341D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4792980</wp:posOffset>
                </wp:positionV>
                <wp:extent cx="4705985" cy="259080"/>
                <wp:effectExtent l="114300" t="95250" r="113665" b="14097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EFEB" id="任意多边形 33" o:spid="_x0000_s1026" style="position:absolute;left:0;text-align:left;margin-left:121.6pt;margin-top:377.4pt;width:370.55pt;height:20.4pt;flip:y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432,259080;4705985,259080;4705985,175354;2174426,175354;2074315,0;2072461,0;1770432,0;1072933,0;553263,0;0,0;142194,258717;415527,258717;1072933,258717;1770432,258717" o:connectangles="0,0,0,0,0,0,0,0,0,0,0,0,0,0"/>
              </v:shape>
            </w:pict>
          </mc:Fallback>
        </mc:AlternateContent>
      </w:r>
      <w:r w:rsidR="00B7341D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margin">
                  <wp:posOffset>1669415</wp:posOffset>
                </wp:positionH>
                <wp:positionV relativeFrom="paragraph">
                  <wp:posOffset>4806315</wp:posOffset>
                </wp:positionV>
                <wp:extent cx="1878965" cy="243840"/>
                <wp:effectExtent l="0" t="0" r="0" b="0"/>
                <wp:wrapNone/>
                <wp:docPr id="35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56DB" w:rsidRPr="00B379CD" w:rsidRDefault="00733AEF">
                            <w:pPr>
                              <w:pStyle w:val="a3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b/>
                                <w:color w:val="FFFFFF" w:themeColor="background1"/>
                                <w:kern w:val="24"/>
                              </w:rPr>
                              <w:t>工作</w:t>
                            </w:r>
                            <w:r w:rsidR="00B379CD">
                              <w:rPr>
                                <w:rFonts w:ascii="方正兰亭粗黑简体" w:eastAsia="方正兰亭粗黑简体" w:cstheme="minorBidi" w:hint="eastAsia"/>
                                <w:b/>
                                <w:color w:val="FFFFFF" w:themeColor="background1"/>
                                <w:kern w:val="24"/>
                              </w:rPr>
                              <w:t>经历</w:t>
                            </w:r>
                            <w:r w:rsidR="00B379CD"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1" o:spid="_x0000_s1031" type="#_x0000_t202" style="position:absolute;left:0;text-align:left;margin-left:131.45pt;margin-top:378.45pt;width:147.95pt;height:19.2pt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" filled="f" stroked="f">
                <v:textbox style="mso-fit-shape-to-text:t">
                  <w:txbxContent>
                    <w:p w:rsidR="000356DB" w:rsidRPr="00B379CD" w:rsidRDefault="00733AEF">
                      <w:pPr>
                        <w:pStyle w:val="a3"/>
                        <w:spacing w:before="0" w:beforeAutospacing="0" w:after="0" w:afterAutospacing="0" w:line="240" w:lineRule="exact"/>
                      </w:pPr>
                      <w:r>
                        <w:rPr>
                          <w:rFonts w:ascii="方正兰亭粗黑简体" w:eastAsia="方正兰亭粗黑简体" w:cstheme="minorBidi" w:hint="eastAsia"/>
                          <w:b/>
                          <w:color w:val="FFFFFF" w:themeColor="background1"/>
                          <w:kern w:val="24"/>
                        </w:rPr>
                        <w:t>工作</w:t>
                      </w:r>
                      <w:r w:rsidR="00B379CD">
                        <w:rPr>
                          <w:rFonts w:ascii="方正兰亭粗黑简体" w:eastAsia="方正兰亭粗黑简体" w:cstheme="minorBidi" w:hint="eastAsia"/>
                          <w:b/>
                          <w:color w:val="FFFFFF" w:themeColor="background1"/>
                          <w:kern w:val="24"/>
                        </w:rPr>
                        <w:t>经历</w:t>
                      </w:r>
                      <w:r w:rsidR="00B379CD"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3AEF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3524250</wp:posOffset>
                </wp:positionV>
                <wp:extent cx="1752600" cy="1360805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36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733AEF">
                              <w:rPr>
                                <w:rFonts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1992.12.05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所在地：</w:t>
                            </w:r>
                            <w:r w:rsidR="00F417A0"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银川</w:t>
                            </w:r>
                          </w:p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AD0024">
                              <w:rPr>
                                <w:rFonts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18215194116</w:t>
                            </w:r>
                          </w:p>
                          <w:p w:rsidR="000356DB" w:rsidRDefault="00D37084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邮箱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 w:rsidR="00AD0024">
                              <w:rPr>
                                <w:rFonts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18215194116</w:t>
                            </w:r>
                            <w:r w:rsidR="00733AEF">
                              <w:rPr>
                                <w:rFonts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@139</w:t>
                            </w:r>
                            <w:r w:rsidR="00733AEF"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733AEF">
                              <w:rPr>
                                <w:rFonts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51" o:spid="_x0000_s1033" style="position:absolute;left:0;text-align:left;margin-left:-48pt;margin-top:277.5pt;width:138pt;height:107.15pt;z-index:25160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" filled="f" stroked="f">
                <v:textbox>
                  <w:txbxContent>
                    <w:p w:rsidR="000356DB" w:rsidRDefault="00AD2252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733AEF">
                        <w:rPr>
                          <w:rFonts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1992.12.05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:rsidR="000356DB" w:rsidRDefault="00AD2252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所在地：</w:t>
                      </w:r>
                      <w:r w:rsidR="00F417A0"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银川</w:t>
                      </w:r>
                    </w:p>
                    <w:p w:rsidR="000356DB" w:rsidRDefault="00AD2252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AD0024">
                        <w:rPr>
                          <w:rFonts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18215194116</w:t>
                      </w:r>
                    </w:p>
                    <w:p w:rsidR="000356DB" w:rsidRDefault="00D37084">
                      <w:pPr>
                        <w:pStyle w:val="a3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邮箱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：</w:t>
                      </w:r>
                      <w:r w:rsidR="00AD0024">
                        <w:rPr>
                          <w:rFonts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18215194116</w:t>
                      </w:r>
                      <w:r w:rsidR="00733AEF">
                        <w:rPr>
                          <w:rFonts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@139</w:t>
                      </w:r>
                      <w:r w:rsidR="00733AEF"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733AEF">
                        <w:rPr>
                          <w:rFonts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com</w:t>
                      </w:r>
                    </w:p>
                  </w:txbxContent>
                </v:textbox>
              </v:rect>
            </w:pict>
          </mc:Fallback>
        </mc:AlternateContent>
      </w:r>
      <w:r w:rsidR="00B379CD">
        <w:rPr>
          <w:noProof/>
        </w:rPr>
        <mc:AlternateContent>
          <mc:Choice Requires="wps">
            <w:drawing>
              <wp:anchor distT="0" distB="0" distL="114300" distR="114300" simplePos="0" relativeHeight="251606015" behindDoc="0" locked="0" layoutInCell="1" allowOverlap="1">
                <wp:simplePos x="0" y="0"/>
                <wp:positionH relativeFrom="column">
                  <wp:posOffset>-1133474</wp:posOffset>
                </wp:positionH>
                <wp:positionV relativeFrom="paragraph">
                  <wp:posOffset>-914400</wp:posOffset>
                </wp:positionV>
                <wp:extent cx="2381250" cy="10639425"/>
                <wp:effectExtent l="0" t="0" r="19050" b="2857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06394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57E8" w:rsidRDefault="001657E8" w:rsidP="001657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1" o:spid="_x0000_s1034" style="position:absolute;left:0;text-align:left;margin-left:-89.25pt;margin-top:-1in;width:187.5pt;height:837.75pt;z-index:251606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" fillcolor="#5a5a5a [2109]" strokecolor="black [1600]" strokeweight="1pt">
                <v:textbox>
                  <w:txbxContent>
                    <w:p w:rsidR="001657E8" w:rsidRDefault="001657E8" w:rsidP="001657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-825500</wp:posOffset>
                </wp:positionH>
                <wp:positionV relativeFrom="paragraph">
                  <wp:posOffset>4686935</wp:posOffset>
                </wp:positionV>
                <wp:extent cx="157480" cy="105410"/>
                <wp:effectExtent l="0" t="0" r="0" b="9525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05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648B0C3" id="KSO_Shape" o:spid="_x0000_s1026" style="position:absolute;left:0;text-align:left;margin-left:-65pt;margin-top:369.05pt;width:12.4pt;height:8.3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" path="m1897867,1805825r587870,509909l3073607,1805825,4820061,3320682r-4668648,l1897867,1805825xm,159634l1788328,1710812,,3261996,,159634xm4974795,156753r,3108119l3183146,1710812,4974795,156753xm35040,l4936434,,2485737,2125709,35040,xe" stroked="f" strokeweight="1pt">
                <v:stroke joinstyle="miter"/>
                <v:path arrowok="t"/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-827405</wp:posOffset>
                </wp:positionH>
                <wp:positionV relativeFrom="paragraph">
                  <wp:posOffset>4067175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343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175902E" id="KSO_Shape" o:spid="_x0000_s1026" style="position:absolute;left:0;text-align:left;margin-left:-65.15pt;margin-top:320.25pt;width:12.4pt;height:10.6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stroked="f" strokeweight="1pt">
                <v:stroke joinstyle="miter"/>
                <v:path arrowok="t"/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-823595</wp:posOffset>
                </wp:positionH>
                <wp:positionV relativeFrom="paragraph">
                  <wp:posOffset>4373245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573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AD709C4" id="KSO_Shape" o:spid="_x0000_s1026" style="position:absolute;left:0;text-align:left;margin-left:-64.85pt;margin-top:344.35pt;width:12.4pt;height:12.4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stroked="f" strokeweight=".25pt">
                <v:stroke joinstyle="miter"/>
                <v:path arrowok="t"/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-827405</wp:posOffset>
                </wp:positionH>
                <wp:positionV relativeFrom="paragraph">
                  <wp:posOffset>3745230</wp:posOffset>
                </wp:positionV>
                <wp:extent cx="162560" cy="153035"/>
                <wp:effectExtent l="0" t="0" r="9525" b="0"/>
                <wp:wrapNone/>
                <wp:docPr id="5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21" cy="15277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D398E" id="KSO_Shape" o:spid="_x0000_s1026" style="position:absolute;left:0;text-align:left;margin-left:-65.15pt;margin-top:294.9pt;width:12.8pt;height:12.0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stroked="f">
                <v:path o:connecttype="custom" o:connectlocs="15206,120049;105681,47029;94038,92631;89424,65078;84129,57462;87938,56626;91034,55171;93481,53190;95246,50621;96577,47029;46360,101113;54875,64583;46360,65480;49673,56967;52986,55698;55649,53902;57631,51549;59025,48639;17497,21751;14004,24133;12334,28063;12891,129176;15549,132425;19691,133693;139077,132765;142075,129826;142972,28805;141673,24690;138427,21999;125629,26423;27234,21411;108813,16801;135583,9066;141426,9963;146588,12438;150762,16275;153729,21132;155182,26825;155059,129300;153327,134838;150143,139541;145785,143161;140499,145389;19691,146039;13849,145141;8656,142635;4482,138830;1546,133972;93,128310;216,25804;1917,20266;5101,15532;9490,11912;14776,9684;29645,9066" o:connectangles="0,0,0,0,0,0,0,0,0,0,0,0,0,0,0,0,0,0,0,0,0,0,0,0,0,0,0,0,0,0,0,0,0,0,0,0,0,0,0,0,0,0,0,0,0,0,0,0,0,0,0,0,0,0,0"/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-1048385</wp:posOffset>
                </wp:positionH>
                <wp:positionV relativeFrom="paragraph">
                  <wp:posOffset>2578100</wp:posOffset>
                </wp:positionV>
                <wp:extent cx="2138045" cy="487680"/>
                <wp:effectExtent l="0" t="0" r="0" b="0"/>
                <wp:wrapNone/>
                <wp:docPr id="4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06" cy="48767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56DB" w:rsidRDefault="000356DB" w:rsidP="00D37084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35" type="#_x0000_t202" style="position:absolute;left:0;text-align:left;margin-left:-82.55pt;margin-top:203pt;width:168.35pt;height:38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" filled="f" stroked="f">
                <v:textbox style="mso-fit-shape-to-text:t">
                  <w:txbxContent>
                    <w:p w:rsidR="000356DB" w:rsidRDefault="000356DB" w:rsidP="00D37084">
                      <w:pPr>
                        <w:pStyle w:val="a3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2175510</wp:posOffset>
                </wp:positionV>
                <wp:extent cx="1399540" cy="68580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40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356DB" w:rsidRDefault="003F2054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 xml:space="preserve">马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0" o:spid="_x0000_s1036" style="position:absolute;left:0;text-align:left;margin-left:-60.45pt;margin-top:171.3pt;width:110.2pt;height:5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" filled="f" stroked="f">
                <v:textbox style="mso-fit-shape-to-text:t">
                  <w:txbxContent>
                    <w:p w:rsidR="000356DB" w:rsidRDefault="003F2054">
                      <w:pPr>
                        <w:pStyle w:val="a3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 xml:space="preserve">马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伟</w:t>
                      </w:r>
                    </w:p>
                  </w:txbxContent>
                </v:textbox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4776470</wp:posOffset>
                </wp:positionV>
                <wp:extent cx="1878965" cy="243840"/>
                <wp:effectExtent l="0" t="0" r="0" b="0"/>
                <wp:wrapNone/>
                <wp:docPr id="39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56DB" w:rsidRDefault="000356DB">
                            <w:pPr>
                              <w:pStyle w:val="a3"/>
                              <w:spacing w:before="0" w:beforeAutospacing="0" w:after="0" w:afterAutospacing="0" w:line="24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2" o:spid="_x0000_s1037" type="#_x0000_t202" style="position:absolute;left:0;text-align:left;margin-left:133.4pt;margin-top:376.1pt;width:147.95pt;height:19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" filled="f" stroked="f">
                <v:textbox style="mso-fit-shape-to-text:t">
                  <w:txbxContent>
                    <w:p w:rsidR="000356DB" w:rsidRDefault="000356DB">
                      <w:pPr>
                        <w:pStyle w:val="a3"/>
                        <w:spacing w:before="0" w:beforeAutospacing="0" w:after="0" w:afterAutospacing="0" w:line="2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3115945</wp:posOffset>
                </wp:positionV>
                <wp:extent cx="2180590" cy="346710"/>
                <wp:effectExtent l="266700" t="190500" r="200660" b="2063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2" o:spid="_x0000_s1038" style="position:absolute;left:0;text-align:left;margin-left:-75.5pt;margin-top:245.35pt;width:171.7pt;height:27.3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" fillcolor="#2192bc" stroked="f" strokeweight="4.5pt">
                <v:shadow on="t" type="perspective" color="black" opacity="39321f" offset="-.9945mm,.36197mm" matrix="68157f,,,68157f"/>
                <v:textbox>
                  <w:txbxContent>
                    <w:p w:rsidR="000356DB" w:rsidRDefault="00AD2252">
                      <w:pPr>
                        <w:pStyle w:val="a3"/>
                        <w:spacing w:before="0" w:beforeAutospacing="0" w:after="0" w:afterAutospacing="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5142230</wp:posOffset>
                </wp:positionV>
                <wp:extent cx="2180590" cy="346710"/>
                <wp:effectExtent l="266700" t="190500" r="200660" b="2063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34B983FC" id="矩形 8" o:spid="_x0000_s1026" style="position:absolute;left:0;text-align:left;margin-left:-75.5pt;margin-top:404.9pt;width:171.7pt;height:27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" fillcolor="#2192bc" stroked="f" strokeweight="4.5pt">
                <v:shadow on="t" type="perspective" color="black" opacity="39321f" offset="-.9945mm,.36197mm" matrix="68157f,,,68157f"/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6591935</wp:posOffset>
                </wp:positionV>
                <wp:extent cx="2180590" cy="346710"/>
                <wp:effectExtent l="266700" t="190500" r="200660" b="2063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id="_x0000_s1026" o:spid="_x0000_s1026" o:spt="1" style="position:absolute;left:0pt;margin-left:-75.5pt;margin-top:519.05pt;height:27.3pt;width:171.7pt;z-index:251620352;v-text-anchor:middle;mso-width-relative:page;mso-height-relative:page;" fillcolor="#2192BC" filled="t" stroked="f" coordsize="21600,21600" o:gfxdata="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30Xx3QAAAA4BAAAPAAAAAAAAAAEAIAAAACIAAABkcnMvZG93bnJl&#10;di54bWxQSwECFAAUAAAACACHTuJAYP3iizECAABHBAAADgAAAAAAAAABACAAAAAsAQAAZHJzL2Uy&#10;b0RvYy54bWxQSwUGAAAAAAYABgBZAQAAzwUAAAAA&#10;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-2.81905511811024pt,1.02606299212598pt" origin="0f,0f" matrix="68157f,0f,0f,68157f"/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3002915</wp:posOffset>
                </wp:positionV>
                <wp:extent cx="190500" cy="113030"/>
                <wp:effectExtent l="0" t="0" r="635" b="1905"/>
                <wp:wrapNone/>
                <wp:docPr id="10" name="等腰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id="_x0000_s1026" o:spid="_x0000_s1026" o:spt="5" type="#_x0000_t5" style="position:absolute;left:0pt;margin-left:81.15pt;margin-top:236.45pt;height:8.9pt;width:15pt;z-index:251621376;v-text-anchor:middle;mso-width-relative:page;mso-height-relative:page;" fillcolor="#114F65" filled="t" stroked="f" coordsize="21600,21600" o:gfxdata="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/5LIktoAAAALAQAADwAAAAAAAAABACAAAAAiAAAAZHJzL2Rv&#10;d25yZXYueG1sUEsBAhQAFAAAAAgAh07iQAntydr/AQAAvAMAAA4AAAAAAAAAAQAgAAAAKQEAAGRy&#10;cy9lMm9Eb2MueG1sUEsFBgAAAAAGAAYAWQEAAJo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5029200</wp:posOffset>
                </wp:positionV>
                <wp:extent cx="190500" cy="113030"/>
                <wp:effectExtent l="0" t="0" r="635" b="1905"/>
                <wp:wrapNone/>
                <wp:docPr id="11" name="等腰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id="_x0000_s1026" o:spid="_x0000_s1026" o:spt="5" type="#_x0000_t5" style="position:absolute;left:0pt;margin-left:81.15pt;margin-top:396pt;height:8.9pt;width:15pt;z-index:251622400;v-text-anchor:middle;mso-width-relative:page;mso-height-relative:page;" fillcolor="#114F65" filled="t" stroked="f" coordsize="21600,21600" o:gfxdata="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+LRXZdoAAAALAQAADwAAAAAAAAABACAAAAAiAAAAZHJzL2Rv&#10;d25yZXYueG1sUEsBAhQAFAAAAAgAh07iQK0EWVf/AQAAvAMAAA4AAAAAAAAAAQAgAAAAKQEAAGRy&#10;cy9lMm9Eb2MueG1sUEsFBgAAAAAGAAYAWQEAAJo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6478905</wp:posOffset>
                </wp:positionV>
                <wp:extent cx="190500" cy="113030"/>
                <wp:effectExtent l="0" t="0" r="635" b="1905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id="_x0000_s1026" o:spid="_x0000_s1026" o:spt="5" type="#_x0000_t5" style="position:absolute;left:0pt;margin-left:81.15pt;margin-top:510.15pt;height:8.9pt;width:15pt;z-index:251623424;v-text-anchor:middle;mso-width-relative:page;mso-height-relative:page;" fillcolor="#114F65" filled="t" stroked="f" coordsize="21600,21600" o:gfxdata="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1JzdvYAAAADQEAAA8AAAAAAAAAAQAgAAAAIgAAAGRycy9kb3du&#10;cmV2LnhtbFBLAQIUABQAAAAIAIdO4kAAOJka/wEAALwDAAAOAAAAAAAAAAEAIAAAACcBAABkcnMv&#10;ZTJvRG9jLnhtbFBLBQYAAAAABgAGAFkBAACYBQAAAAA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3007995</wp:posOffset>
                </wp:positionV>
                <wp:extent cx="1590675" cy="48133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813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3" o:spid="_x0000_s1039" style="position:absolute;left:0;text-align:left;margin-left:-75.5pt;margin-top:236.85pt;width:125.25pt;height:37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" filled="f" stroked="f" strokeweight="4.5pt">
                <v:textbox>
                  <w:txbxContent>
                    <w:p w:rsidR="000356DB" w:rsidRDefault="00AD2252">
                      <w:pPr>
                        <w:pStyle w:val="a3"/>
                        <w:spacing w:before="0" w:beforeAutospacing="0" w:after="0" w:afterAutospacing="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5045710</wp:posOffset>
                </wp:positionV>
                <wp:extent cx="1657985" cy="5302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896" cy="529952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4" o:spid="_x0000_s1040" style="position:absolute;left:0;text-align:left;margin-left:-75.5pt;margin-top:397.3pt;width:130.55pt;height:41.7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" filled="f" stroked="f" strokeweight="4.5pt">
                <v:textbox>
                  <w:txbxContent>
                    <w:p w:rsidR="000356DB" w:rsidRDefault="00AD2252">
                      <w:pPr>
                        <w:pStyle w:val="a3"/>
                        <w:spacing w:before="0" w:beforeAutospacing="0" w:after="0" w:afterAutospacing="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6492240</wp:posOffset>
                </wp:positionV>
                <wp:extent cx="1725930" cy="45720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134" cy="457456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5" o:spid="_x0000_s1041" style="position:absolute;left:0;text-align:left;margin-left:-75.5pt;margin-top:511.2pt;width:135.9pt;height:3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" filled="f" stroked="f" strokeweight="4.5pt">
                <v:textbox>
                  <w:txbxContent>
                    <w:p w:rsidR="000356DB" w:rsidRDefault="00AD2252">
                      <w:pPr>
                        <w:pStyle w:val="a3"/>
                        <w:spacing w:before="0" w:beforeAutospacing="0" w:after="0" w:afterAutospacing="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-932815</wp:posOffset>
                </wp:positionH>
                <wp:positionV relativeFrom="paragraph">
                  <wp:posOffset>5636260</wp:posOffset>
                </wp:positionV>
                <wp:extent cx="1899285" cy="7772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50" cy="7772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356DB" w:rsidRDefault="00AD225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外语证书：英语CET</w:t>
                            </w:r>
                            <w:r w:rsidR="00733AEF"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0356DB" w:rsidRDefault="00AD225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资格证书</w:t>
                            </w:r>
                            <w:r w:rsidR="00FC519F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：</w:t>
                            </w:r>
                            <w:r w:rsidR="004A2B7E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卓望核心产品培训证书</w:t>
                            </w:r>
                          </w:p>
                          <w:p w:rsidR="00E3362B" w:rsidRDefault="00B7341D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FC519F"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数字家庭培训证书</w:t>
                            </w:r>
                          </w:p>
                          <w:p w:rsidR="00FC519F" w:rsidRPr="00FC519F" w:rsidRDefault="00FC519F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FC519F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品质拨测初级专家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" o:spid="_x0000_s1042" style="position:absolute;left:0;text-align:left;margin-left:-73.45pt;margin-top:443.8pt;width:149.55pt;height:6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" filled="f" stroked="f">
                <v:textbox style="mso-fit-shape-to-text:t">
                  <w:txbxContent>
                    <w:p w:rsidR="000356DB" w:rsidRDefault="00AD225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外语证书：英语CET</w:t>
                      </w:r>
                      <w:r w:rsidR="00733AEF"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4</w:t>
                      </w:r>
                    </w:p>
                    <w:p w:rsidR="000356DB" w:rsidRDefault="00AD225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资格证书</w:t>
                      </w:r>
                      <w:r w:rsidR="00FC519F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：</w:t>
                      </w:r>
                      <w:r w:rsidR="004A2B7E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卓望核心产品培训证书</w:t>
                      </w:r>
                    </w:p>
                    <w:p w:rsidR="00E3362B" w:rsidRDefault="00B7341D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 xml:space="preserve">        </w:t>
                      </w:r>
                      <w:r w:rsidR="00FC519F"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数字家庭培训证书</w:t>
                      </w:r>
                    </w:p>
                    <w:p w:rsidR="00FC519F" w:rsidRPr="00FC519F" w:rsidRDefault="00FC519F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 xml:space="preserve">         </w:t>
                      </w:r>
                      <w:r w:rsidRPr="00FC519F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品质拨测初级专家</w:t>
                      </w:r>
                    </w:p>
                  </w:txbxContent>
                </v:textbox>
              </v:rect>
            </w:pict>
          </mc:Fallback>
        </mc:AlternateContent>
      </w:r>
      <w:r w:rsidR="00AD225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ragraph">
                  <wp:posOffset>7077710</wp:posOffset>
                </wp:positionV>
                <wp:extent cx="1814195" cy="14630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162" cy="1463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37084" w:rsidRDefault="00B7341D" w:rsidP="0055376B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firstLineChars="200" w:firstLine="360"/>
                              <w:textAlignment w:val="baseline"/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计算机专业，比较喜欢程序编写，在移动公司主要任职项目经理，规划平台建设，与自己擅长的能力相悖，想要找一份自己喜欢的工作。</w:t>
                            </w:r>
                          </w:p>
                          <w:p w:rsidR="00B7341D" w:rsidRDefault="00B7341D" w:rsidP="00125B57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firstLineChars="200" w:firstLine="360"/>
                              <w:textAlignment w:val="baseline"/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不怕吃苦，学习能力强，抗压能力较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强。</w:t>
                            </w:r>
                          </w:p>
                          <w:p w:rsidR="00D37084" w:rsidRPr="00D37084" w:rsidRDefault="00D37084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43" style="position:absolute;left:0;text-align:left;margin-left:-73.85pt;margin-top:557.3pt;width:142.85pt;height:11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" filled="f" stroked="f">
                <v:textbox style="mso-fit-shape-to-text:t">
                  <w:txbxContent>
                    <w:p w:rsidR="00D37084" w:rsidRDefault="00B7341D" w:rsidP="0055376B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firstLineChars="200" w:firstLine="360"/>
                        <w:textAlignment w:val="baseline"/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计算机专业，比较喜欢程序编写，在移动公司主要任职项目经理，规划平台建设，与自己擅长的能力相悖，想要找一份自己喜欢的工作。</w:t>
                      </w:r>
                    </w:p>
                    <w:p w:rsidR="00B7341D" w:rsidRDefault="00B7341D" w:rsidP="00125B57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firstLineChars="200" w:firstLine="360"/>
                        <w:textAlignment w:val="baseline"/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不怕吃苦，学习能力强，抗压能力较</w:t>
                      </w:r>
                      <w:bookmarkStart w:id="1" w:name="_GoBack"/>
                      <w:bookmarkEnd w:id="1"/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强。</w:t>
                      </w:r>
                    </w:p>
                    <w:p w:rsidR="00D37084" w:rsidRPr="00D37084" w:rsidRDefault="00D37084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</w:p>
    <w:sectPr w:rsidR="00035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99A" w:rsidRDefault="00C1099A" w:rsidP="00E3362B">
      <w:r>
        <w:separator/>
      </w:r>
    </w:p>
  </w:endnote>
  <w:endnote w:type="continuationSeparator" w:id="0">
    <w:p w:rsidR="00C1099A" w:rsidRDefault="00C1099A" w:rsidP="00E3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兰亭粗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方正兰亭黑简体">
    <w:altName w:val="黑体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99A" w:rsidRDefault="00C1099A" w:rsidP="00E3362B">
      <w:r>
        <w:separator/>
      </w:r>
    </w:p>
  </w:footnote>
  <w:footnote w:type="continuationSeparator" w:id="0">
    <w:p w:rsidR="00C1099A" w:rsidRDefault="00C1099A" w:rsidP="00E336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9068A4"/>
    <w:multiLevelType w:val="multilevel"/>
    <w:tmpl w:val="419068A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4F5CE2"/>
    <w:multiLevelType w:val="multilevel"/>
    <w:tmpl w:val="444F5CE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5A493F"/>
    <w:rsid w:val="00011BF6"/>
    <w:rsid w:val="000356DB"/>
    <w:rsid w:val="00125B57"/>
    <w:rsid w:val="00127990"/>
    <w:rsid w:val="00156FEE"/>
    <w:rsid w:val="001657E8"/>
    <w:rsid w:val="001F40F0"/>
    <w:rsid w:val="003F2054"/>
    <w:rsid w:val="0043043A"/>
    <w:rsid w:val="004A2B7E"/>
    <w:rsid w:val="004E2C31"/>
    <w:rsid w:val="0055376B"/>
    <w:rsid w:val="006D22C9"/>
    <w:rsid w:val="00733AEF"/>
    <w:rsid w:val="007669CA"/>
    <w:rsid w:val="0078540B"/>
    <w:rsid w:val="007C421D"/>
    <w:rsid w:val="00843008"/>
    <w:rsid w:val="008A1F86"/>
    <w:rsid w:val="008B11F0"/>
    <w:rsid w:val="008E6F1E"/>
    <w:rsid w:val="009A7548"/>
    <w:rsid w:val="00AD0024"/>
    <w:rsid w:val="00AD2252"/>
    <w:rsid w:val="00B379CD"/>
    <w:rsid w:val="00B703CD"/>
    <w:rsid w:val="00B7341D"/>
    <w:rsid w:val="00B85EC0"/>
    <w:rsid w:val="00C1099A"/>
    <w:rsid w:val="00C966CC"/>
    <w:rsid w:val="00D37084"/>
    <w:rsid w:val="00DB50C7"/>
    <w:rsid w:val="00DF50DF"/>
    <w:rsid w:val="00E3362B"/>
    <w:rsid w:val="00F417A0"/>
    <w:rsid w:val="00FA0BF3"/>
    <w:rsid w:val="00FC519F"/>
    <w:rsid w:val="2F712A5F"/>
    <w:rsid w:val="375A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470B1DFE-5AF1-4599-831F-A47ADEDC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E336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3362B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33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3362B"/>
    <w:rPr>
      <w:kern w:val="2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966C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966C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8212;&#21019;&#24847;&#23450;&#21046;B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1B52A0-E028-4890-BAF4-813C7BF0C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简历—创意定制B.docx</Template>
  <TotalTime>385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帐户</cp:lastModifiedBy>
  <cp:revision>18</cp:revision>
  <cp:lastPrinted>2021-09-29T05:52:00Z</cp:lastPrinted>
  <dcterms:created xsi:type="dcterms:W3CDTF">2018-04-08T07:27:00Z</dcterms:created>
  <dcterms:modified xsi:type="dcterms:W3CDTF">2021-09-29T05:53:00Z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